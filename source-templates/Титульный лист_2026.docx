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4" w:type="dxa"/>
        <w:tblInd w:w="2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1"/>
        <w:gridCol w:w="6413"/>
      </w:tblGrid>
      <w:tr w:rsidR="00E94DBC" w14:paraId="206D6026" w14:textId="77777777" w:rsidTr="00C14E63">
        <w:tc>
          <w:tcPr>
            <w:tcW w:w="3441" w:type="dxa"/>
          </w:tcPr>
          <w:p w14:paraId="6FBC9789" w14:textId="77777777" w:rsidR="00E94DBC" w:rsidRDefault="00E94DBC" w:rsidP="008F5879">
            <w:pPr>
              <w:widowControl w:val="0"/>
              <w:ind w:firstLine="0"/>
            </w:pPr>
            <w:r>
              <w:rPr>
                <w:noProof/>
              </w:rPr>
              <w:drawing>
                <wp:inline distT="0" distB="0" distL="0" distR="0" wp14:anchorId="7E5C8F8C" wp14:editId="0838A36A">
                  <wp:extent cx="1743264" cy="790575"/>
                  <wp:effectExtent l="0" t="0" r="9525" b="0"/>
                  <wp:docPr id="1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929" cy="794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12" w:type="dxa"/>
          </w:tcPr>
          <w:p w14:paraId="310E6393" w14:textId="77777777" w:rsidR="00E94DBC" w:rsidRDefault="00E94DBC" w:rsidP="008F5879">
            <w:pPr>
              <w:widowControl w:val="0"/>
              <w:ind w:firstLine="0"/>
            </w:pPr>
          </w:p>
          <w:p w14:paraId="100EBB2C" w14:textId="1529E708" w:rsidR="00E94DBC" w:rsidRDefault="00E94DBC" w:rsidP="008F5879">
            <w:pPr>
              <w:widowControl w:val="0"/>
              <w:ind w:firstLine="0"/>
              <w:jc w:val="center"/>
            </w:pPr>
            <w:r>
              <w:t xml:space="preserve">Министерство образования и науки </w:t>
            </w:r>
            <w:r w:rsidR="00B12FF8">
              <w:br/>
            </w:r>
            <w:r>
              <w:t>Российской Федерации</w:t>
            </w:r>
          </w:p>
          <w:p w14:paraId="202F4660" w14:textId="77777777" w:rsidR="00E94DBC" w:rsidRDefault="00E94DBC" w:rsidP="008F5879">
            <w:pPr>
              <w:widowControl w:val="0"/>
              <w:ind w:firstLine="0"/>
              <w:jc w:val="center"/>
            </w:pPr>
            <w:r>
              <w:t>Федеральное государственное автономное образовательное учреждение высшего образования</w:t>
            </w:r>
          </w:p>
          <w:p w14:paraId="50AB9DFA" w14:textId="77777777" w:rsidR="00E94DBC" w:rsidRDefault="00E94DBC" w:rsidP="008F5879">
            <w:pPr>
              <w:widowControl w:val="0"/>
              <w:ind w:firstLine="0"/>
              <w:jc w:val="center"/>
            </w:pPr>
            <w:r>
              <w:t>«Уральский федеральный университет имени первого Президента России Б. Н. Ельцина»</w:t>
            </w:r>
          </w:p>
          <w:p w14:paraId="62D85623" w14:textId="77777777" w:rsidR="00E94DBC" w:rsidRDefault="00E94DBC" w:rsidP="00C14E63">
            <w:pPr>
              <w:widowControl w:val="0"/>
              <w:ind w:firstLine="320"/>
            </w:pPr>
          </w:p>
        </w:tc>
      </w:tr>
    </w:tbl>
    <w:p w14:paraId="1F0E46B5" w14:textId="77777777" w:rsidR="00E94DBC" w:rsidRDefault="00E94DBC" w:rsidP="00E94DBC"/>
    <w:p w14:paraId="3892F7A3" w14:textId="77777777" w:rsidR="00DC4841" w:rsidRDefault="00DC4841" w:rsidP="00DC4841">
      <w:pPr>
        <w:jc w:val="center"/>
      </w:pPr>
    </w:p>
    <w:p w14:paraId="79330247" w14:textId="77777777" w:rsidR="00DC4841" w:rsidRPr="00DC4841" w:rsidRDefault="00DC4841" w:rsidP="00DC4841">
      <w:pPr>
        <w:jc w:val="center"/>
      </w:pPr>
      <w:r w:rsidRPr="00DC4841">
        <w:t xml:space="preserve">Институт радиоэлектроники и информационных технологий – </w:t>
      </w:r>
      <w:proofErr w:type="spellStart"/>
      <w:r w:rsidRPr="00DC4841">
        <w:t>РтФ</w:t>
      </w:r>
      <w:proofErr w:type="spellEnd"/>
    </w:p>
    <w:p w14:paraId="5096C9DC" w14:textId="00BBC580" w:rsidR="00E94DBC" w:rsidRPr="00DC4841" w:rsidRDefault="00DC4841" w:rsidP="00E94DBC">
      <w:pPr>
        <w:jc w:val="center"/>
      </w:pPr>
      <w:r w:rsidRPr="00DC4841">
        <w:t>Школа бакалавриата</w:t>
      </w:r>
    </w:p>
    <w:p w14:paraId="43CAE97C" w14:textId="4713BBE7" w:rsidR="00E94DBC" w:rsidRDefault="00E94DBC" w:rsidP="00E94DBC">
      <w:pPr>
        <w:jc w:val="center"/>
      </w:pPr>
      <w:r>
        <w:t>Курс “</w:t>
      </w:r>
      <w:r>
        <w:rPr>
          <w:lang w:val="en-US"/>
        </w:rPr>
        <w:t>DevOps</w:t>
      </w:r>
      <w:r>
        <w:t xml:space="preserve">: Виртуализация и облачные </w:t>
      </w:r>
      <w:r w:rsidR="008F5879" w:rsidRPr="008F5879">
        <w:t>технологии</w:t>
      </w:r>
      <w:r>
        <w:t>”</w:t>
      </w:r>
    </w:p>
    <w:p w14:paraId="5A6C0C2B" w14:textId="77777777" w:rsidR="00E94DBC" w:rsidRDefault="00E94DBC" w:rsidP="00E94DBC"/>
    <w:p w14:paraId="7E1BAA74" w14:textId="77777777" w:rsidR="00E94DBC" w:rsidRDefault="00E94DBC" w:rsidP="00E94DBC"/>
    <w:p w14:paraId="0667265F" w14:textId="77777777" w:rsidR="00E94DBC" w:rsidRDefault="00E94DBC" w:rsidP="00E94DBC"/>
    <w:p w14:paraId="3E37B24D" w14:textId="77777777" w:rsidR="00E94DBC" w:rsidRDefault="00E94DBC" w:rsidP="00E94DBC">
      <w:pPr>
        <w:jc w:val="center"/>
      </w:pPr>
    </w:p>
    <w:p w14:paraId="79BFF8C1" w14:textId="77777777" w:rsidR="00E94DBC" w:rsidRDefault="00E94DBC" w:rsidP="00E94DBC">
      <w:pPr>
        <w:jc w:val="center"/>
      </w:pPr>
      <w:r>
        <w:t>Отчет</w:t>
      </w:r>
    </w:p>
    <w:p w14:paraId="54B6FA93" w14:textId="62E9B838" w:rsidR="00E94DBC" w:rsidRDefault="00E94DBC" w:rsidP="00E94DBC">
      <w:pPr>
        <w:jc w:val="center"/>
        <w:rPr>
          <w:rFonts w:eastAsia="Times New Roman"/>
          <w:color w:val="000000"/>
        </w:rPr>
      </w:pPr>
      <w:r>
        <w:t>По лабораторной работе №1</w:t>
      </w:r>
    </w:p>
    <w:p w14:paraId="27C5296F" w14:textId="77777777" w:rsidR="00E5310F" w:rsidRPr="00E5310F" w:rsidRDefault="00E5310F" w:rsidP="00E5310F">
      <w:pPr>
        <w:pStyle w:val="Standard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</w:pPr>
      <w:r w:rsidRPr="00E5310F">
        <w:rPr>
          <w:rFonts w:ascii="Times New Roman" w:eastAsiaTheme="minorEastAsia" w:hAnsi="Times New Roman" w:cs="Times New Roman"/>
          <w:b/>
          <w:bCs/>
          <w:sz w:val="28"/>
          <w:szCs w:val="28"/>
          <w:lang w:eastAsia="ru-RU"/>
        </w:rPr>
        <w:t>Установка расширений и включение систем управления версиями</w:t>
      </w:r>
    </w:p>
    <w:p w14:paraId="4566D78E" w14:textId="77777777" w:rsidR="00E94DBC" w:rsidRDefault="00E94DBC" w:rsidP="00E94DBC">
      <w:pPr>
        <w:jc w:val="center"/>
      </w:pPr>
    </w:p>
    <w:p w14:paraId="156848B7" w14:textId="77777777" w:rsidR="00E94DBC" w:rsidRDefault="00E94DBC" w:rsidP="00E94DBC"/>
    <w:p w14:paraId="5CBA5E0F" w14:textId="77777777" w:rsidR="00E94DBC" w:rsidRDefault="00E94DBC" w:rsidP="00E94DBC">
      <w:pPr>
        <w:jc w:val="both"/>
      </w:pPr>
    </w:p>
    <w:p w14:paraId="74B74D86" w14:textId="77777777" w:rsidR="00E94DBC" w:rsidRDefault="00E94DBC" w:rsidP="00E94DBC"/>
    <w:p w14:paraId="3725F2FC" w14:textId="77777777" w:rsidR="00E94DBC" w:rsidRDefault="00E94DBC" w:rsidP="00E94DBC">
      <w:pPr>
        <w:jc w:val="center"/>
      </w:pPr>
    </w:p>
    <w:p w14:paraId="45E77734" w14:textId="2F641103" w:rsidR="00E94DBC" w:rsidRDefault="00E94DBC" w:rsidP="00E94DBC">
      <w:pPr>
        <w:jc w:val="center"/>
      </w:pPr>
      <w:r>
        <w:t>Студент: Рябков Ярослав</w:t>
      </w:r>
    </w:p>
    <w:p w14:paraId="0E059839" w14:textId="77777777" w:rsidR="00E94DBC" w:rsidRDefault="00E94DBC" w:rsidP="00E94DBC"/>
    <w:p w14:paraId="07AD8CBD" w14:textId="77777777" w:rsidR="00E94DBC" w:rsidRDefault="00E94DBC" w:rsidP="00E94DBC"/>
    <w:p w14:paraId="27FCF3D2" w14:textId="77777777" w:rsidR="00E94DBC" w:rsidRDefault="00E94DBC" w:rsidP="00E94DBC">
      <w:pPr>
        <w:jc w:val="center"/>
      </w:pPr>
      <w:r>
        <w:t xml:space="preserve">г. Екатеринбург </w:t>
      </w:r>
    </w:p>
    <w:p w14:paraId="679502EF" w14:textId="330EFF75" w:rsidR="00E94DBC" w:rsidRDefault="008F5879" w:rsidP="008F5879">
      <w:pPr>
        <w:jc w:val="center"/>
      </w:pPr>
      <w:bookmarkStart w:id="0" w:name="_Hlk40213552"/>
      <w:r>
        <w:t xml:space="preserve">2026 </w:t>
      </w:r>
      <w:r w:rsidR="00E94DBC">
        <w:t>г.</w:t>
      </w:r>
      <w:bookmarkEnd w:id="0"/>
      <w:r>
        <w:t xml:space="preserve"> </w:t>
      </w:r>
    </w:p>
    <w:sectPr w:rsidR="00E94DBC" w:rsidSect="00420690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32CB" w14:textId="77777777" w:rsidR="009F1C23" w:rsidRDefault="009F1C23" w:rsidP="00420690">
      <w:pPr>
        <w:spacing w:line="240" w:lineRule="auto"/>
      </w:pPr>
      <w:r>
        <w:separator/>
      </w:r>
    </w:p>
  </w:endnote>
  <w:endnote w:type="continuationSeparator" w:id="0">
    <w:p w14:paraId="7AC56F83" w14:textId="77777777" w:rsidR="009F1C23" w:rsidRDefault="009F1C23" w:rsidP="004206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7226760"/>
      <w:docPartObj>
        <w:docPartGallery w:val="Page Numbers (Bottom of Page)"/>
        <w:docPartUnique/>
      </w:docPartObj>
    </w:sdtPr>
    <w:sdtContent>
      <w:p w14:paraId="5E4FD9DE" w14:textId="77777777" w:rsidR="00420690" w:rsidRDefault="00420690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86611C2" w14:textId="77777777" w:rsidR="00420690" w:rsidRDefault="00420690" w:rsidP="00420690">
    <w:pPr>
      <w:pStyle w:val="ae"/>
      <w:tabs>
        <w:tab w:val="clear" w:pos="4677"/>
        <w:tab w:val="clear" w:pos="9355"/>
        <w:tab w:val="left" w:pos="415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A8DC6" w14:textId="77777777" w:rsidR="009F1C23" w:rsidRDefault="009F1C23" w:rsidP="00420690">
      <w:pPr>
        <w:spacing w:line="240" w:lineRule="auto"/>
      </w:pPr>
      <w:r>
        <w:separator/>
      </w:r>
    </w:p>
  </w:footnote>
  <w:footnote w:type="continuationSeparator" w:id="0">
    <w:p w14:paraId="75ADA29C" w14:textId="77777777" w:rsidR="009F1C23" w:rsidRDefault="009F1C23" w:rsidP="0042069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D06B6"/>
    <w:multiLevelType w:val="hybridMultilevel"/>
    <w:tmpl w:val="0AE654A6"/>
    <w:lvl w:ilvl="0" w:tplc="501CA900">
      <w:start w:val="2026"/>
      <w:numFmt w:val="decimal"/>
      <w:lvlText w:val="%1"/>
      <w:lvlJc w:val="left"/>
      <w:pPr>
        <w:ind w:left="156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40" w:hanging="360"/>
      </w:pPr>
    </w:lvl>
    <w:lvl w:ilvl="2" w:tplc="0419001B" w:tentative="1">
      <w:start w:val="1"/>
      <w:numFmt w:val="lowerRoman"/>
      <w:lvlText w:val="%3."/>
      <w:lvlJc w:val="right"/>
      <w:pPr>
        <w:ind w:left="2760" w:hanging="180"/>
      </w:pPr>
    </w:lvl>
    <w:lvl w:ilvl="3" w:tplc="0419000F" w:tentative="1">
      <w:start w:val="1"/>
      <w:numFmt w:val="decimal"/>
      <w:lvlText w:val="%4."/>
      <w:lvlJc w:val="left"/>
      <w:pPr>
        <w:ind w:left="3480" w:hanging="360"/>
      </w:pPr>
    </w:lvl>
    <w:lvl w:ilvl="4" w:tplc="04190019" w:tentative="1">
      <w:start w:val="1"/>
      <w:numFmt w:val="lowerLetter"/>
      <w:lvlText w:val="%5."/>
      <w:lvlJc w:val="left"/>
      <w:pPr>
        <w:ind w:left="4200" w:hanging="360"/>
      </w:pPr>
    </w:lvl>
    <w:lvl w:ilvl="5" w:tplc="0419001B" w:tentative="1">
      <w:start w:val="1"/>
      <w:numFmt w:val="lowerRoman"/>
      <w:lvlText w:val="%6."/>
      <w:lvlJc w:val="right"/>
      <w:pPr>
        <w:ind w:left="4920" w:hanging="180"/>
      </w:pPr>
    </w:lvl>
    <w:lvl w:ilvl="6" w:tplc="0419000F" w:tentative="1">
      <w:start w:val="1"/>
      <w:numFmt w:val="decimal"/>
      <w:lvlText w:val="%7."/>
      <w:lvlJc w:val="left"/>
      <w:pPr>
        <w:ind w:left="5640" w:hanging="360"/>
      </w:pPr>
    </w:lvl>
    <w:lvl w:ilvl="7" w:tplc="04190019" w:tentative="1">
      <w:start w:val="1"/>
      <w:numFmt w:val="lowerLetter"/>
      <w:lvlText w:val="%8."/>
      <w:lvlJc w:val="left"/>
      <w:pPr>
        <w:ind w:left="6360" w:hanging="360"/>
      </w:pPr>
    </w:lvl>
    <w:lvl w:ilvl="8" w:tplc="041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1" w15:restartNumberingAfterBreak="0">
    <w:nsid w:val="2D927CF0"/>
    <w:multiLevelType w:val="hybridMultilevel"/>
    <w:tmpl w:val="9B34A4A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ECD107E"/>
    <w:multiLevelType w:val="hybridMultilevel"/>
    <w:tmpl w:val="FE50F364"/>
    <w:lvl w:ilvl="0" w:tplc="D4C88804">
      <w:start w:val="1"/>
      <w:numFmt w:val="decimal"/>
      <w:pStyle w:val="2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AFB55DB"/>
    <w:multiLevelType w:val="hybridMultilevel"/>
    <w:tmpl w:val="0D68A4D8"/>
    <w:lvl w:ilvl="0" w:tplc="0B10C0B8">
      <w:start w:val="2026"/>
      <w:numFmt w:val="decimal"/>
      <w:lvlText w:val="%1"/>
      <w:lvlJc w:val="left"/>
      <w:pPr>
        <w:ind w:left="960" w:hanging="6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390BA6"/>
    <w:multiLevelType w:val="hybridMultilevel"/>
    <w:tmpl w:val="0ADC03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861D2"/>
    <w:multiLevelType w:val="multilevel"/>
    <w:tmpl w:val="06CAF26C"/>
    <w:lvl w:ilvl="0">
      <w:start w:val="2023"/>
      <w:numFmt w:val="decimal"/>
      <w:lvlText w:val="%1"/>
      <w:lvlJc w:val="left"/>
      <w:pPr>
        <w:tabs>
          <w:tab w:val="num" w:pos="0"/>
        </w:tabs>
        <w:ind w:left="960" w:hanging="60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037344828">
    <w:abstractNumId w:val="5"/>
  </w:num>
  <w:num w:numId="2" w16cid:durableId="1140339541">
    <w:abstractNumId w:val="3"/>
  </w:num>
  <w:num w:numId="3" w16cid:durableId="2049447750">
    <w:abstractNumId w:val="4"/>
  </w:num>
  <w:num w:numId="4" w16cid:durableId="1066420648">
    <w:abstractNumId w:val="2"/>
  </w:num>
  <w:num w:numId="5" w16cid:durableId="822045867">
    <w:abstractNumId w:val="1"/>
  </w:num>
  <w:num w:numId="6" w16cid:durableId="1002124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F14"/>
    <w:rsid w:val="0003016F"/>
    <w:rsid w:val="000621B6"/>
    <w:rsid w:val="001D4E98"/>
    <w:rsid w:val="003220EB"/>
    <w:rsid w:val="0040791C"/>
    <w:rsid w:val="00420690"/>
    <w:rsid w:val="00457AFF"/>
    <w:rsid w:val="004A5F97"/>
    <w:rsid w:val="004B123D"/>
    <w:rsid w:val="00540091"/>
    <w:rsid w:val="005500B5"/>
    <w:rsid w:val="00642247"/>
    <w:rsid w:val="00656879"/>
    <w:rsid w:val="00684E7D"/>
    <w:rsid w:val="006C39CA"/>
    <w:rsid w:val="006F2EB6"/>
    <w:rsid w:val="007268FB"/>
    <w:rsid w:val="0081076D"/>
    <w:rsid w:val="00875CEC"/>
    <w:rsid w:val="008F5879"/>
    <w:rsid w:val="009C4EB4"/>
    <w:rsid w:val="009F1C23"/>
    <w:rsid w:val="00A90E49"/>
    <w:rsid w:val="00AF2140"/>
    <w:rsid w:val="00B02F14"/>
    <w:rsid w:val="00B12FF8"/>
    <w:rsid w:val="00B521BE"/>
    <w:rsid w:val="00BB0AC5"/>
    <w:rsid w:val="00D74A6A"/>
    <w:rsid w:val="00DC4841"/>
    <w:rsid w:val="00E5310F"/>
    <w:rsid w:val="00E94DBC"/>
    <w:rsid w:val="00F4248E"/>
    <w:rsid w:val="00F43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B43D4"/>
  <w15:chartTrackingRefBased/>
  <w15:docId w15:val="{AC2D626D-EE4A-4402-B577-CCAE4106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2247"/>
    <w:pPr>
      <w:spacing w:after="0" w:line="360" w:lineRule="auto"/>
      <w:ind w:firstLine="709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0621B6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42247"/>
    <w:pPr>
      <w:keepNext/>
      <w:keepLines/>
      <w:numPr>
        <w:numId w:val="4"/>
      </w:numPr>
      <w:ind w:left="567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2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1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1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1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1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21B6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642247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B52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21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21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21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21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21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21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1B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B5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21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21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21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2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21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21BE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420690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20690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420690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20690"/>
    <w:rPr>
      <w:rFonts w:ascii="Times New Roman" w:hAnsi="Times New Roman"/>
      <w:sz w:val="28"/>
    </w:rPr>
  </w:style>
  <w:style w:type="paragraph" w:customStyle="1" w:styleId="Standard">
    <w:name w:val="Standard"/>
    <w:rsid w:val="00E5310F"/>
    <w:pPr>
      <w:suppressAutoHyphens/>
      <w:autoSpaceDN w:val="0"/>
      <w:textAlignment w:val="baseline"/>
    </w:pPr>
    <w:rPr>
      <w:rFonts w:ascii="Calibri" w:eastAsia="Calibri" w:hAnsi="Calibri" w:cs="Arial"/>
      <w:kern w:val="0"/>
      <w14:ligatures w14:val="none"/>
    </w:rPr>
  </w:style>
  <w:style w:type="paragraph" w:styleId="af0">
    <w:name w:val="No Spacing"/>
    <w:uiPriority w:val="1"/>
    <w:qFormat/>
    <w:rsid w:val="00D74A6A"/>
    <w:pPr>
      <w:spacing w:after="0" w:line="240" w:lineRule="auto"/>
      <w:ind w:firstLine="709"/>
    </w:pPr>
    <w:rPr>
      <w:rFonts w:ascii="Times New Roman" w:eastAsiaTheme="minorEastAsia" w:hAnsi="Times New Roman" w:cs="Times New Roman"/>
      <w:kern w:val="0"/>
      <w:sz w:val="28"/>
      <w:szCs w:val="28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F4248E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F4248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F4248E"/>
    <w:pPr>
      <w:spacing w:after="100"/>
      <w:ind w:left="280"/>
    </w:pPr>
  </w:style>
  <w:style w:type="character" w:styleId="af2">
    <w:name w:val="Hyperlink"/>
    <w:basedOn w:val="a0"/>
    <w:uiPriority w:val="99"/>
    <w:unhideWhenUsed/>
    <w:rsid w:val="00F4248E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8F5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71;&#1088;&#1086;&#1089;&#1083;&#1072;&#1074;\Documents\&#1053;&#1072;&#1089;&#1090;&#1088;&#1072;&#1080;&#1074;&#1072;&#1077;&#1084;&#1099;&#1077;%20&#1096;&#1072;&#1073;&#1083;&#1086;&#1085;&#1099;%20Office\&#1064;&#1072;&#1073;&#1083;&#1086;&#1085;%20&#1076;&#1083;&#1103;%20&#1083;&#1072;&#1073;&#1086;&#1088;&#1072;&#1090;&#1086;&#1088;&#1086;&#108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2AFC17-617F-483B-83D9-13F5C64F2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для лабораторок.dotx</Template>
  <TotalTime>1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</dc:creator>
  <cp:keywords/>
  <dc:description/>
  <cp:lastModifiedBy>Михаил Рапопорт</cp:lastModifiedBy>
  <cp:revision>3</cp:revision>
  <dcterms:created xsi:type="dcterms:W3CDTF">2026-09-15T10:08:00Z</dcterms:created>
  <dcterms:modified xsi:type="dcterms:W3CDTF">2026-09-15T10:08:00Z</dcterms:modified>
</cp:coreProperties>
</file>